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651FC" w14:textId="1F5F7730" w:rsidR="00E81978" w:rsidRDefault="00000000">
      <w:pPr>
        <w:pStyle w:val="Title"/>
      </w:pPr>
      <w:sdt>
        <w:sdtPr>
          <w:alias w:val="Title:"/>
          <w:tag w:val="Title:"/>
          <w:id w:val="726351117"/>
          <w:placeholder>
            <w:docPart w:val="3E642CBD6B3F431B931A83674755E94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BA22FA">
            <w:t>Project Proposal</w:t>
          </w:r>
        </w:sdtContent>
      </w:sdt>
    </w:p>
    <w:p w14:paraId="46240CC9" w14:textId="793273AB" w:rsidR="00B823AA" w:rsidRDefault="00BA22FA" w:rsidP="00B823AA">
      <w:pPr>
        <w:pStyle w:val="Title2"/>
      </w:pPr>
      <w:r>
        <w:t xml:space="preserve">Sergio </w:t>
      </w:r>
      <w:proofErr w:type="spellStart"/>
      <w:r>
        <w:t>Mateos</w:t>
      </w:r>
      <w:proofErr w:type="spellEnd"/>
    </w:p>
    <w:p w14:paraId="700B457F" w14:textId="67AE6E29" w:rsidR="00E81978" w:rsidRDefault="00BA22FA" w:rsidP="00B823AA">
      <w:pPr>
        <w:pStyle w:val="Title2"/>
      </w:pPr>
      <w:r>
        <w:t>Southern New Hampshire University</w:t>
      </w:r>
    </w:p>
    <w:p w14:paraId="29C5118C" w14:textId="083EE036" w:rsidR="00BA22FA" w:rsidRDefault="00BA22FA">
      <w:r>
        <w:br w:type="page"/>
      </w:r>
    </w:p>
    <w:p w14:paraId="6F2C1B81" w14:textId="10AD6302" w:rsidR="00BA22FA" w:rsidRDefault="001F54CE" w:rsidP="00B823AA">
      <w:pPr>
        <w:pStyle w:val="Title2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26D8EBA" wp14:editId="6CD36EDD">
            <wp:simplePos x="0" y="0"/>
            <wp:positionH relativeFrom="column">
              <wp:posOffset>461120</wp:posOffset>
            </wp:positionH>
            <wp:positionV relativeFrom="paragraph">
              <wp:posOffset>3855196</wp:posOffset>
            </wp:positionV>
            <wp:extent cx="5943600" cy="296608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A2FC3D9" wp14:editId="417B2605">
            <wp:simplePos x="0" y="0"/>
            <wp:positionH relativeFrom="column">
              <wp:posOffset>-421640</wp:posOffset>
            </wp:positionH>
            <wp:positionV relativeFrom="paragraph">
              <wp:posOffset>445135</wp:posOffset>
            </wp:positionV>
            <wp:extent cx="4277360" cy="2998470"/>
            <wp:effectExtent l="0" t="0" r="8890" b="0"/>
            <wp:wrapTopAndBottom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Primate Shapes</w:t>
      </w:r>
    </w:p>
    <w:p w14:paraId="72DC1F24" w14:textId="1C220EC1" w:rsidR="001F54CE" w:rsidRDefault="001F54CE" w:rsidP="001F54CE">
      <w:pPr>
        <w:pStyle w:val="Title2"/>
      </w:pPr>
      <w:r>
        <w:rPr>
          <w:noProof/>
        </w:rPr>
        <w:lastRenderedPageBreak/>
        <w:drawing>
          <wp:inline distT="0" distB="0" distL="0" distR="0" wp14:anchorId="03AA872B" wp14:editId="541DF3E2">
            <wp:extent cx="4786685" cy="426096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39" cy="42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630E" w14:textId="2D6CBF4E" w:rsidR="00390116" w:rsidRDefault="001F54CE" w:rsidP="001F54CE">
      <w:pPr>
        <w:pStyle w:val="Title2"/>
        <w:jc w:val="both"/>
      </w:pPr>
      <w:r>
        <w:tab/>
        <w:t xml:space="preserve">Since the project required four objects in the scene and at least one of the objects need to have two or more primitive shapes, I decide to place these objects in my picture. A marker, speaker, </w:t>
      </w:r>
      <w:r w:rsidR="008431DC">
        <w:t>ruler,</w:t>
      </w:r>
      <w:r>
        <w:t xml:space="preserve"> and wall adapter </w:t>
      </w:r>
      <w:r w:rsidR="008F631B">
        <w:t xml:space="preserve">are </w:t>
      </w:r>
      <w:r>
        <w:t>in my picture.</w:t>
      </w:r>
      <w:r w:rsidR="008431DC">
        <w:t xml:space="preserve"> I would like to choose the wall adapter and the speaker to make them from 2D to 3D. Since my skill </w:t>
      </w:r>
      <w:r w:rsidR="008F631B">
        <w:t>i</w:t>
      </w:r>
      <w:r w:rsidR="008431DC">
        <w:t>n developing shape</w:t>
      </w:r>
      <w:r w:rsidR="008F631B">
        <w:t>s</w:t>
      </w:r>
      <w:r w:rsidR="008431DC">
        <w:t xml:space="preserve"> are not high enough to pick complicated shapes, I wouldn’t pick difficult shape</w:t>
      </w:r>
      <w:r w:rsidR="008F631B">
        <w:t>s</w:t>
      </w:r>
      <w:r w:rsidR="008431DC">
        <w:t xml:space="preserve">, but I think they are challenging for a new developer. </w:t>
      </w:r>
      <w:r w:rsidR="008F631B">
        <w:t>For the</w:t>
      </w:r>
      <w:r w:rsidR="008431DC">
        <w:t xml:space="preserve"> wall adapter</w:t>
      </w:r>
      <w:r w:rsidR="008F631B">
        <w:t>,</w:t>
      </w:r>
      <w:r w:rsidR="008431DC">
        <w:t xml:space="preserve"> I will start creating </w:t>
      </w:r>
      <w:r w:rsidR="00390116">
        <w:t>two squares or a rectangle, and at the top of one of the sides large planes that would be connected to the rectangle</w:t>
      </w:r>
      <w:r w:rsidR="008F631B">
        <w:t xml:space="preserve">, </w:t>
      </w:r>
      <w:r w:rsidR="00390116">
        <w:t>and will represent the ports.</w:t>
      </w:r>
      <w:r w:rsidR="00987B2A">
        <w:t xml:space="preserve"> For the speaker, I will create a torus but with no hole, almost like a sphere but </w:t>
      </w:r>
      <w:r w:rsidR="008F631B">
        <w:t xml:space="preserve">a </w:t>
      </w:r>
      <w:r w:rsidR="00987B2A">
        <w:t xml:space="preserve">plane from the bottom and round at the top. The handle of the speaker would be like half of a large torus and the plane square at the top. Also, the desk would be a plane where all the items would be landing. </w:t>
      </w:r>
    </w:p>
    <w:sectPr w:rsidR="00390116">
      <w:headerReference w:type="default" r:id="rId12"/>
      <w:headerReference w:type="first" r:id="rId13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2F923" w14:textId="77777777" w:rsidR="005A33C7" w:rsidRDefault="005A33C7">
      <w:pPr>
        <w:spacing w:line="240" w:lineRule="auto"/>
      </w:pPr>
      <w:r>
        <w:separator/>
      </w:r>
    </w:p>
    <w:p w14:paraId="122C6B64" w14:textId="77777777" w:rsidR="005A33C7" w:rsidRDefault="005A33C7"/>
  </w:endnote>
  <w:endnote w:type="continuationSeparator" w:id="0">
    <w:p w14:paraId="74D6E939" w14:textId="77777777" w:rsidR="005A33C7" w:rsidRDefault="005A33C7">
      <w:pPr>
        <w:spacing w:line="240" w:lineRule="auto"/>
      </w:pPr>
      <w:r>
        <w:continuationSeparator/>
      </w:r>
    </w:p>
    <w:p w14:paraId="73BE12E9" w14:textId="77777777" w:rsidR="005A33C7" w:rsidRDefault="005A33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EC142" w14:textId="77777777" w:rsidR="005A33C7" w:rsidRDefault="005A33C7">
      <w:pPr>
        <w:spacing w:line="240" w:lineRule="auto"/>
      </w:pPr>
      <w:r>
        <w:separator/>
      </w:r>
    </w:p>
    <w:p w14:paraId="3078CBAE" w14:textId="77777777" w:rsidR="005A33C7" w:rsidRDefault="005A33C7"/>
  </w:footnote>
  <w:footnote w:type="continuationSeparator" w:id="0">
    <w:p w14:paraId="71A41A0E" w14:textId="77777777" w:rsidR="005A33C7" w:rsidRDefault="005A33C7">
      <w:pPr>
        <w:spacing w:line="240" w:lineRule="auto"/>
      </w:pPr>
      <w:r>
        <w:continuationSeparator/>
      </w:r>
    </w:p>
    <w:p w14:paraId="3F8880B9" w14:textId="77777777" w:rsidR="005A33C7" w:rsidRDefault="005A33C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88EA0" w14:textId="113D7641" w:rsidR="00E81978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1E9737B530154A0EAE143C2A575B01DF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BA22FA">
          <w:rPr>
            <w:rStyle w:val="Strong"/>
          </w:rPr>
          <w:t>Project proposal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7270F" w14:textId="64563350" w:rsidR="00E81978" w:rsidRDefault="00BA22FA">
    <w:pPr>
      <w:pStyle w:val="Header"/>
      <w:rPr>
        <w:rStyle w:val="Strong"/>
      </w:rPr>
    </w:pPr>
    <w:r>
      <w:t>PROJECT PROPOSAL</w:t>
    </w:r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1</w:t>
    </w:r>
    <w:r w:rsidR="005D3A03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84062189">
    <w:abstractNumId w:val="9"/>
  </w:num>
  <w:num w:numId="2" w16cid:durableId="1593051243">
    <w:abstractNumId w:val="7"/>
  </w:num>
  <w:num w:numId="3" w16cid:durableId="1602838417">
    <w:abstractNumId w:val="6"/>
  </w:num>
  <w:num w:numId="4" w16cid:durableId="659967711">
    <w:abstractNumId w:val="5"/>
  </w:num>
  <w:num w:numId="5" w16cid:durableId="2071534376">
    <w:abstractNumId w:val="4"/>
  </w:num>
  <w:num w:numId="6" w16cid:durableId="1086996731">
    <w:abstractNumId w:val="8"/>
  </w:num>
  <w:num w:numId="7" w16cid:durableId="1444348611">
    <w:abstractNumId w:val="3"/>
  </w:num>
  <w:num w:numId="8" w16cid:durableId="1463570835">
    <w:abstractNumId w:val="2"/>
  </w:num>
  <w:num w:numId="9" w16cid:durableId="1898665024">
    <w:abstractNumId w:val="1"/>
  </w:num>
  <w:num w:numId="10" w16cid:durableId="808674252">
    <w:abstractNumId w:val="0"/>
  </w:num>
  <w:num w:numId="11" w16cid:durableId="1374696572">
    <w:abstractNumId w:val="9"/>
    <w:lvlOverride w:ilvl="0">
      <w:startOverride w:val="1"/>
    </w:lvlOverride>
  </w:num>
  <w:num w:numId="12" w16cid:durableId="1662005879">
    <w:abstractNumId w:val="13"/>
  </w:num>
  <w:num w:numId="13" w16cid:durableId="1013842573">
    <w:abstractNumId w:val="11"/>
  </w:num>
  <w:num w:numId="14" w16cid:durableId="1352804678">
    <w:abstractNumId w:val="10"/>
  </w:num>
  <w:num w:numId="15" w16cid:durableId="69881660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2FA"/>
    <w:rsid w:val="000D3F41"/>
    <w:rsid w:val="00120BA0"/>
    <w:rsid w:val="001F54CE"/>
    <w:rsid w:val="00355DCA"/>
    <w:rsid w:val="00390116"/>
    <w:rsid w:val="00551A02"/>
    <w:rsid w:val="005534FA"/>
    <w:rsid w:val="005A33C7"/>
    <w:rsid w:val="005D3A03"/>
    <w:rsid w:val="0072252C"/>
    <w:rsid w:val="008002C0"/>
    <w:rsid w:val="008431DC"/>
    <w:rsid w:val="008C5323"/>
    <w:rsid w:val="008F631B"/>
    <w:rsid w:val="00987B2A"/>
    <w:rsid w:val="009A6A3B"/>
    <w:rsid w:val="00B823AA"/>
    <w:rsid w:val="00BA22FA"/>
    <w:rsid w:val="00BA45DB"/>
    <w:rsid w:val="00BF4184"/>
    <w:rsid w:val="00C0601E"/>
    <w:rsid w:val="00C31D30"/>
    <w:rsid w:val="00CD6E39"/>
    <w:rsid w:val="00CF6E91"/>
    <w:rsid w:val="00D85B68"/>
    <w:rsid w:val="00E6004D"/>
    <w:rsid w:val="00E81978"/>
    <w:rsid w:val="00F379B7"/>
    <w:rsid w:val="00F525FA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9B3489"/>
  <w15:chartTrackingRefBased/>
  <w15:docId w15:val="{0273ED33-2CFB-4A05-9DF0-63E7F573D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ch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E642CBD6B3F431B931A83674755E9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CEFF8D-1DB6-4F94-A0EB-032F690F0088}"/>
      </w:docPartPr>
      <w:docPartBody>
        <w:p w:rsidR="00B76297" w:rsidRDefault="00000000">
          <w:pPr>
            <w:pStyle w:val="3E642CBD6B3F431B931A83674755E943"/>
          </w:pPr>
          <w:r>
            <w:t>[Title Here, up to 12 Words, on One to Two Lines]</w:t>
          </w:r>
        </w:p>
      </w:docPartBody>
    </w:docPart>
    <w:docPart>
      <w:docPartPr>
        <w:name w:val="1E9737B530154A0EAE143C2A575B01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7D3297-3B82-49D2-A912-A8BF30721425}"/>
      </w:docPartPr>
      <w:docPartBody>
        <w:p w:rsidR="00B76297" w:rsidRDefault="00000000">
          <w:pPr>
            <w:pStyle w:val="1E9737B530154A0EAE143C2A575B01DF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B61"/>
    <w:rsid w:val="00AF2B61"/>
    <w:rsid w:val="00B76297"/>
    <w:rsid w:val="00E73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642CBD6B3F431B931A83674755E943">
    <w:name w:val="3E642CBD6B3F431B931A83674755E943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1E9737B530154A0EAE143C2A575B01DF">
    <w:name w:val="1E9737B530154A0EAE143C2A575B01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Project proposal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24</TotalTime>
  <Pages>3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Proposal</vt:lpstr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Proposal</dc:title>
  <dc:subject/>
  <dc:creator>SercH MateoS</dc:creator>
  <cp:keywords/>
  <dc:description/>
  <cp:lastModifiedBy>SercH MateoS</cp:lastModifiedBy>
  <cp:revision>3</cp:revision>
  <dcterms:created xsi:type="dcterms:W3CDTF">2022-09-10T00:00:00Z</dcterms:created>
  <dcterms:modified xsi:type="dcterms:W3CDTF">2022-09-10T00:56:00Z</dcterms:modified>
</cp:coreProperties>
</file>